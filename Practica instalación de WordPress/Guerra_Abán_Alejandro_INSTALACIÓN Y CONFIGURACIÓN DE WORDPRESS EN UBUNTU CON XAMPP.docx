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08B79" w14:textId="7FAAAA0A" w:rsidR="008F61A1" w:rsidRPr="008F61A1" w:rsidRDefault="008F61A1" w:rsidP="008F61A1">
      <w:pPr>
        <w:pStyle w:val="Ttulo1"/>
        <w:jc w:val="center"/>
        <w:rPr>
          <w:b/>
          <w:bCs/>
          <w:color w:val="auto"/>
          <w:sz w:val="52"/>
          <w:szCs w:val="52"/>
        </w:rPr>
      </w:pPr>
      <w:r w:rsidRPr="008F61A1">
        <w:rPr>
          <w:b/>
          <w:bCs/>
          <w:color w:val="auto"/>
          <w:sz w:val="52"/>
          <w:szCs w:val="52"/>
        </w:rPr>
        <w:t>INSTALACIÓN Y CONFIGURACIÓN DE WORDPRESS EN UBUNTU CON XAMPP</w:t>
      </w:r>
    </w:p>
    <w:p w14:paraId="2028A510" w14:textId="77777777" w:rsidR="008F61A1" w:rsidRDefault="008F61A1" w:rsidP="00396666"/>
    <w:p w14:paraId="1B3E46CF" w14:textId="38834CDE" w:rsidR="005175B9" w:rsidRDefault="002E1E3E" w:rsidP="00396666">
      <w:r>
        <w:t>Instalación y configuración de XAMPP</w:t>
      </w:r>
    </w:p>
    <w:p w14:paraId="60BFC999" w14:textId="6BFD5600" w:rsidR="002E1E3E" w:rsidRDefault="002E1E3E" w:rsidP="00396666">
      <w:r w:rsidRPr="002E1E3E">
        <w:drawing>
          <wp:anchor distT="0" distB="0" distL="114300" distR="114300" simplePos="0" relativeHeight="251658240" behindDoc="0" locked="0" layoutInCell="1" allowOverlap="1" wp14:anchorId="234A6362" wp14:editId="2DE00F50">
            <wp:simplePos x="0" y="0"/>
            <wp:positionH relativeFrom="column">
              <wp:posOffset>-3810</wp:posOffset>
            </wp:positionH>
            <wp:positionV relativeFrom="paragraph">
              <wp:posOffset>548005</wp:posOffset>
            </wp:positionV>
            <wp:extent cx="5134692" cy="1152686"/>
            <wp:effectExtent l="0" t="0" r="889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Para ello buscaremos en internet XAMPP </w:t>
      </w:r>
      <w:proofErr w:type="spellStart"/>
      <w:r>
        <w:t>for</w:t>
      </w:r>
      <w:proofErr w:type="spellEnd"/>
      <w:r>
        <w:t xml:space="preserve"> Linux descargar (</w:t>
      </w:r>
      <w:hyperlink r:id="rId8" w:history="1">
        <w:r w:rsidRPr="002E1E3E">
          <w:rPr>
            <w:rStyle w:val="Hipervnculo"/>
            <w:i/>
            <w:iCs/>
          </w:rPr>
          <w:t>https://www.apachefriends.org/es/download.html</w:t>
        </w:r>
      </w:hyperlink>
      <w:r>
        <w:t>) y empezara la descarga del programa.</w:t>
      </w:r>
    </w:p>
    <w:p w14:paraId="56150697" w14:textId="77777777" w:rsidR="008F61A1" w:rsidRDefault="008F61A1" w:rsidP="002E1E3E">
      <w:pPr>
        <w:tabs>
          <w:tab w:val="left" w:pos="2700"/>
        </w:tabs>
      </w:pPr>
    </w:p>
    <w:p w14:paraId="2FEE4EBB" w14:textId="70D9295F" w:rsidR="002E1E3E" w:rsidRDefault="002E1E3E" w:rsidP="002E1E3E">
      <w:pPr>
        <w:tabs>
          <w:tab w:val="left" w:pos="2700"/>
        </w:tabs>
      </w:pPr>
      <w:r>
        <w:t xml:space="preserve">Una vez descargado le damos permisos para poder ejecutarlo usando el comando </w:t>
      </w:r>
      <w:proofErr w:type="spellStart"/>
      <w:r>
        <w:t>chmod</w:t>
      </w:r>
      <w:proofErr w:type="spellEnd"/>
    </w:p>
    <w:p w14:paraId="52237D05" w14:textId="4BF4983E" w:rsidR="001F5E38" w:rsidRDefault="001F5E38" w:rsidP="002E1E3E">
      <w:pPr>
        <w:tabs>
          <w:tab w:val="left" w:pos="2700"/>
        </w:tabs>
      </w:pPr>
      <w:r w:rsidRPr="001F5E38">
        <w:drawing>
          <wp:anchor distT="0" distB="0" distL="114300" distR="114300" simplePos="0" relativeHeight="251659264" behindDoc="0" locked="0" layoutInCell="1" allowOverlap="1" wp14:anchorId="412F9C2F" wp14:editId="380DFDA2">
            <wp:simplePos x="0" y="0"/>
            <wp:positionH relativeFrom="column">
              <wp:posOffset>710565</wp:posOffset>
            </wp:positionH>
            <wp:positionV relativeFrom="paragraph">
              <wp:posOffset>19685</wp:posOffset>
            </wp:positionV>
            <wp:extent cx="3457575" cy="2430142"/>
            <wp:effectExtent l="0" t="0" r="0" b="889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430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B2F904" w14:textId="4B61778A" w:rsidR="001F5E38" w:rsidRDefault="001F5E38" w:rsidP="002E1E3E">
      <w:pPr>
        <w:tabs>
          <w:tab w:val="left" w:pos="2700"/>
        </w:tabs>
      </w:pPr>
    </w:p>
    <w:p w14:paraId="58A7D30E" w14:textId="08535923" w:rsidR="002E1E3E" w:rsidRDefault="002E1E3E" w:rsidP="00396666"/>
    <w:p w14:paraId="15F677B4" w14:textId="01815A45" w:rsidR="002E1E3E" w:rsidRDefault="002E1E3E" w:rsidP="00396666"/>
    <w:p w14:paraId="5A70B114" w14:textId="230EBAFF" w:rsidR="001F5E38" w:rsidRDefault="001F5E38" w:rsidP="00396666"/>
    <w:p w14:paraId="07288808" w14:textId="38F741A5" w:rsidR="001F5E38" w:rsidRDefault="001F5E38" w:rsidP="00396666"/>
    <w:p w14:paraId="009E2D43" w14:textId="53600499" w:rsidR="001F5E38" w:rsidRDefault="001F5E38" w:rsidP="00396666"/>
    <w:p w14:paraId="2A57110C" w14:textId="6935C170" w:rsidR="001F5E38" w:rsidRDefault="001F5E38" w:rsidP="00396666"/>
    <w:p w14:paraId="4E4ADBD9" w14:textId="28E0FED5" w:rsidR="001F5E38" w:rsidRDefault="001F5E38" w:rsidP="00396666"/>
    <w:p w14:paraId="5A9CF38A" w14:textId="15004B13" w:rsidR="001F5E38" w:rsidRDefault="001F5E38" w:rsidP="00396666"/>
    <w:p w14:paraId="291FDCAA" w14:textId="77777777" w:rsidR="008F61A1" w:rsidRDefault="008F61A1" w:rsidP="00396666"/>
    <w:p w14:paraId="1B16CAAA" w14:textId="77777777" w:rsidR="008F61A1" w:rsidRDefault="008F61A1" w:rsidP="00396666"/>
    <w:p w14:paraId="707DA468" w14:textId="77777777" w:rsidR="008F61A1" w:rsidRDefault="008F61A1" w:rsidP="00396666"/>
    <w:p w14:paraId="211F34E2" w14:textId="77777777" w:rsidR="008F61A1" w:rsidRDefault="008F61A1" w:rsidP="00396666"/>
    <w:p w14:paraId="3D9C87BD" w14:textId="77777777" w:rsidR="008F61A1" w:rsidRDefault="008F61A1" w:rsidP="00396666"/>
    <w:p w14:paraId="3B22FE38" w14:textId="77777777" w:rsidR="008F61A1" w:rsidRDefault="008F61A1" w:rsidP="00396666"/>
    <w:p w14:paraId="5E8426D0" w14:textId="39102332" w:rsidR="001F5E38" w:rsidRDefault="001F5E38" w:rsidP="00396666">
      <w:r>
        <w:lastRenderedPageBreak/>
        <w:t>Y ahora sí, es turno de instalarlo para ello usaremos el comando “</w:t>
      </w:r>
      <w:r>
        <w:t>sudo ./xampp-linux-x64-8.2.4-0-installer.run</w:t>
      </w:r>
      <w:r>
        <w:t xml:space="preserve">”, se nos abrirá una ventana de instalación en la cual solo habrá que darle a siguiente e instalar, podremos observar que el programa se instalar en </w:t>
      </w:r>
      <w:proofErr w:type="spellStart"/>
      <w:r>
        <w:t>a</w:t>
      </w:r>
      <w:proofErr w:type="spellEnd"/>
      <w:r>
        <w:t xml:space="preserve"> ruta /</w:t>
      </w:r>
      <w:proofErr w:type="spellStart"/>
      <w:r>
        <w:t>opt</w:t>
      </w:r>
      <w:proofErr w:type="spellEnd"/>
      <w:r>
        <w:t>/</w:t>
      </w:r>
      <w:proofErr w:type="spellStart"/>
      <w:r>
        <w:t>lampp</w:t>
      </w:r>
      <w:proofErr w:type="spellEnd"/>
    </w:p>
    <w:p w14:paraId="795F54C3" w14:textId="7AD86920" w:rsidR="001F5E38" w:rsidRDefault="001F5E38" w:rsidP="00396666">
      <w:r w:rsidRPr="001F5E38">
        <w:drawing>
          <wp:anchor distT="0" distB="0" distL="114300" distR="114300" simplePos="0" relativeHeight="251660288" behindDoc="0" locked="0" layoutInCell="1" allowOverlap="1" wp14:anchorId="3902DF7F" wp14:editId="0C0AFD8E">
            <wp:simplePos x="0" y="0"/>
            <wp:positionH relativeFrom="column">
              <wp:posOffset>358140</wp:posOffset>
            </wp:positionH>
            <wp:positionV relativeFrom="paragraph">
              <wp:posOffset>0</wp:posOffset>
            </wp:positionV>
            <wp:extent cx="3810000" cy="2668905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F19E29" w14:textId="659E8BCF" w:rsidR="001F5E38" w:rsidRDefault="001F5E38" w:rsidP="00396666"/>
    <w:p w14:paraId="0E667592" w14:textId="0BB90EB3" w:rsidR="001F5E38" w:rsidRDefault="001F5E38" w:rsidP="00396666"/>
    <w:p w14:paraId="5575A665" w14:textId="1D7D4177" w:rsidR="001F5E38" w:rsidRDefault="001F5E38" w:rsidP="00396666"/>
    <w:p w14:paraId="694544B9" w14:textId="216A6CE3" w:rsidR="001F5E38" w:rsidRDefault="001F5E38" w:rsidP="00396666"/>
    <w:p w14:paraId="0AE007BA" w14:textId="4F951414" w:rsidR="001F5E38" w:rsidRDefault="001F5E38" w:rsidP="00396666"/>
    <w:p w14:paraId="2530353C" w14:textId="4576FCD6" w:rsidR="001F5E38" w:rsidRDefault="001F5E38" w:rsidP="00396666"/>
    <w:p w14:paraId="00CE86DF" w14:textId="0E18C66C" w:rsidR="001F5E38" w:rsidRDefault="001F5E38" w:rsidP="00396666"/>
    <w:p w14:paraId="6780D38E" w14:textId="5440EE60" w:rsidR="001F5E38" w:rsidRDefault="001F5E38" w:rsidP="00396666"/>
    <w:p w14:paraId="5A05BDBA" w14:textId="294C7525" w:rsidR="001F5E38" w:rsidRDefault="001F5E38" w:rsidP="00396666"/>
    <w:p w14:paraId="7536C77B" w14:textId="2106CB0E" w:rsidR="001F5E38" w:rsidRDefault="001F5E38" w:rsidP="00396666">
      <w:r>
        <w:t>Podemos observar que el programa ya sea inst</w:t>
      </w:r>
      <w:r w:rsidR="002C5C62">
        <w:t>alado correctamente.</w:t>
      </w:r>
    </w:p>
    <w:p w14:paraId="1CA890F6" w14:textId="17D3BACD" w:rsidR="002C5C62" w:rsidRDefault="002C5C62" w:rsidP="00396666">
      <w:r w:rsidRPr="002C5C62">
        <w:drawing>
          <wp:anchor distT="0" distB="0" distL="114300" distR="114300" simplePos="0" relativeHeight="251661312" behindDoc="0" locked="0" layoutInCell="1" allowOverlap="1" wp14:anchorId="3D57EB30" wp14:editId="6367F2E6">
            <wp:simplePos x="0" y="0"/>
            <wp:positionH relativeFrom="column">
              <wp:posOffset>129540</wp:posOffset>
            </wp:positionH>
            <wp:positionV relativeFrom="paragraph">
              <wp:posOffset>128905</wp:posOffset>
            </wp:positionV>
            <wp:extent cx="3971925" cy="1935480"/>
            <wp:effectExtent l="0" t="0" r="9525" b="762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713911" w14:textId="25DE3E9E" w:rsidR="002C5C62" w:rsidRDefault="002C5C62" w:rsidP="00396666"/>
    <w:p w14:paraId="5A14FDCD" w14:textId="4C8D3A6E" w:rsidR="002C5C62" w:rsidRDefault="002C5C62" w:rsidP="00396666"/>
    <w:p w14:paraId="61077583" w14:textId="7633FD7A" w:rsidR="002C5C62" w:rsidRDefault="002C5C62" w:rsidP="00396666"/>
    <w:p w14:paraId="439017D3" w14:textId="09EEBFB7" w:rsidR="002C5C62" w:rsidRDefault="002C5C62" w:rsidP="00396666"/>
    <w:p w14:paraId="273D7C97" w14:textId="7CE16DAA" w:rsidR="002C5C62" w:rsidRDefault="002C5C62" w:rsidP="00396666"/>
    <w:p w14:paraId="6F391787" w14:textId="7C489126" w:rsidR="002C5C62" w:rsidRDefault="002C5C62" w:rsidP="00396666"/>
    <w:p w14:paraId="06F5496E" w14:textId="0B0EC6B9" w:rsidR="002C5C62" w:rsidRDefault="002C5C62" w:rsidP="00396666"/>
    <w:p w14:paraId="50EA5ECE" w14:textId="5093C479" w:rsidR="002C5C62" w:rsidRDefault="002C5C62" w:rsidP="00396666">
      <w:r>
        <w:t>Ahora es momento de iniciarlo para ello usaremos el comando “</w:t>
      </w:r>
      <w:r>
        <w:t>sudo /</w:t>
      </w:r>
      <w:proofErr w:type="spellStart"/>
      <w:r>
        <w:t>opt</w:t>
      </w:r>
      <w:proofErr w:type="spellEnd"/>
      <w:r>
        <w:t>/</w:t>
      </w:r>
      <w:proofErr w:type="spellStart"/>
      <w:r>
        <w:t>lampp</w:t>
      </w:r>
      <w:proofErr w:type="spellEnd"/>
      <w:r>
        <w:t>/</w:t>
      </w:r>
      <w:proofErr w:type="spellStart"/>
      <w:r>
        <w:t>lampp</w:t>
      </w:r>
      <w:proofErr w:type="spellEnd"/>
      <w:r>
        <w:t xml:space="preserve"> </w:t>
      </w:r>
      <w:proofErr w:type="spellStart"/>
      <w:r>
        <w:t>start</w:t>
      </w:r>
      <w:proofErr w:type="spellEnd"/>
      <w:r>
        <w:t>”</w:t>
      </w:r>
    </w:p>
    <w:p w14:paraId="4FE54719" w14:textId="083FC3F3" w:rsidR="002C5C62" w:rsidRDefault="003E5B3F" w:rsidP="00396666">
      <w:r w:rsidRPr="003E5B3F">
        <w:drawing>
          <wp:inline distT="0" distB="0" distL="0" distR="0" wp14:anchorId="114CE612" wp14:editId="4E22FB22">
            <wp:extent cx="4829849" cy="1057423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6A26" w14:textId="77777777" w:rsidR="008F61A1" w:rsidRDefault="008F61A1" w:rsidP="00396666"/>
    <w:p w14:paraId="4108AAA2" w14:textId="487F8801" w:rsidR="007A7AFD" w:rsidRDefault="002C5C62" w:rsidP="00396666">
      <w:r>
        <w:t>Y para pararlo usaremos el mismo comando solo que cambiaremos la parte final por stop, entonces el comando quedaría de la siguiente manera: “</w:t>
      </w:r>
      <w:r>
        <w:t>sudo /</w:t>
      </w:r>
      <w:proofErr w:type="spellStart"/>
      <w:r>
        <w:t>opt</w:t>
      </w:r>
      <w:proofErr w:type="spellEnd"/>
      <w:r>
        <w:t>/</w:t>
      </w:r>
      <w:proofErr w:type="spellStart"/>
      <w:r>
        <w:t>lampp</w:t>
      </w:r>
      <w:proofErr w:type="spellEnd"/>
      <w:r>
        <w:t>/</w:t>
      </w:r>
      <w:proofErr w:type="spellStart"/>
      <w:r>
        <w:t>lampp</w:t>
      </w:r>
      <w:proofErr w:type="spellEnd"/>
      <w:r>
        <w:t xml:space="preserve"> st</w:t>
      </w:r>
      <w:r>
        <w:t>op”</w:t>
      </w:r>
    </w:p>
    <w:p w14:paraId="46518ADC" w14:textId="46434A33" w:rsidR="007A7AFD" w:rsidRDefault="007A7AFD" w:rsidP="00396666">
      <w:r w:rsidRPr="007A7AFD">
        <w:lastRenderedPageBreak/>
        <w:drawing>
          <wp:anchor distT="0" distB="0" distL="114300" distR="114300" simplePos="0" relativeHeight="251662336" behindDoc="0" locked="0" layoutInCell="1" allowOverlap="1" wp14:anchorId="69480D02" wp14:editId="2CB1F90E">
            <wp:simplePos x="0" y="0"/>
            <wp:positionH relativeFrom="column">
              <wp:posOffset>13335</wp:posOffset>
            </wp:positionH>
            <wp:positionV relativeFrom="paragraph">
              <wp:posOffset>535940</wp:posOffset>
            </wp:positionV>
            <wp:extent cx="5400040" cy="779145"/>
            <wp:effectExtent l="0" t="0" r="0" b="1905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Ahora crearemos la carpeta necesaria para </w:t>
      </w:r>
      <w:proofErr w:type="spellStart"/>
      <w:r>
        <w:t>Wordpress</w:t>
      </w:r>
      <w:proofErr w:type="spellEnd"/>
      <w:r>
        <w:t xml:space="preserve"> y le daremos permisos usando los siguientes comandos:</w:t>
      </w:r>
    </w:p>
    <w:p w14:paraId="33B5C90D" w14:textId="3FFB23C3" w:rsidR="007A7AFD" w:rsidRDefault="007A7AFD" w:rsidP="00396666"/>
    <w:p w14:paraId="5C499A18" w14:textId="5387C335" w:rsidR="007A7AFD" w:rsidRDefault="007A7AFD" w:rsidP="00396666">
      <w:r>
        <w:t xml:space="preserve">Momento de crear la base de datos para ello nos meteremos en </w:t>
      </w:r>
      <w:hyperlink r:id="rId14" w:history="1">
        <w:r w:rsidRPr="00A508BC">
          <w:rPr>
            <w:rStyle w:val="Hipervnculo"/>
          </w:rPr>
          <w:t>http://localhost/phpmyadmin</w:t>
        </w:r>
      </w:hyperlink>
      <w:r>
        <w:t xml:space="preserve"> y crearemos la base de datos.</w:t>
      </w:r>
    </w:p>
    <w:p w14:paraId="394E2349" w14:textId="7B51D17D" w:rsidR="007A7AFD" w:rsidRDefault="007A7AFD" w:rsidP="00396666">
      <w:r>
        <w:t xml:space="preserve">Usaremos de nombre </w:t>
      </w:r>
      <w:proofErr w:type="spellStart"/>
      <w:r>
        <w:t>wordpressdb</w:t>
      </w:r>
      <w:proofErr w:type="spellEnd"/>
      <w:r>
        <w:t xml:space="preserve"> y usaremos uft8mb4_general_ci y le daremos a aceptar</w:t>
      </w:r>
    </w:p>
    <w:p w14:paraId="6672D670" w14:textId="093E46EF" w:rsidR="007A7AFD" w:rsidRDefault="007A7AFD" w:rsidP="00396666">
      <w:r w:rsidRPr="007A7AFD">
        <w:drawing>
          <wp:anchor distT="0" distB="0" distL="114300" distR="114300" simplePos="0" relativeHeight="251663360" behindDoc="0" locked="0" layoutInCell="1" allowOverlap="1" wp14:anchorId="6F7A987E" wp14:editId="3D555E1F">
            <wp:simplePos x="0" y="0"/>
            <wp:positionH relativeFrom="column">
              <wp:posOffset>-3810</wp:posOffset>
            </wp:positionH>
            <wp:positionV relativeFrom="paragraph">
              <wp:posOffset>-2540</wp:posOffset>
            </wp:positionV>
            <wp:extent cx="5400040" cy="1680210"/>
            <wp:effectExtent l="0" t="0" r="0" b="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BDE670" w14:textId="56F2B77D" w:rsidR="007A7AFD" w:rsidRDefault="007A7AFD" w:rsidP="00396666">
      <w:r>
        <w:t xml:space="preserve">Una vez creada la base de datos toca crear el </w:t>
      </w:r>
      <w:proofErr w:type="spellStart"/>
      <w:r>
        <w:t>Wordpress</w:t>
      </w:r>
      <w:proofErr w:type="spellEnd"/>
      <w:r>
        <w:t xml:space="preserve"> para ello nos bajaremos la última versión de </w:t>
      </w:r>
      <w:proofErr w:type="spellStart"/>
      <w:r>
        <w:t>Wordpress</w:t>
      </w:r>
      <w:proofErr w:type="spellEnd"/>
      <w:r>
        <w:t xml:space="preserve"> y los descomprimiremos usando los comandos necesarios.</w:t>
      </w:r>
    </w:p>
    <w:p w14:paraId="387607A2" w14:textId="0F226639" w:rsidR="007A7AFD" w:rsidRDefault="007A7AFD" w:rsidP="00396666">
      <w:r w:rsidRPr="007A7AFD">
        <w:drawing>
          <wp:anchor distT="0" distB="0" distL="114300" distR="114300" simplePos="0" relativeHeight="251664384" behindDoc="0" locked="0" layoutInCell="1" allowOverlap="1" wp14:anchorId="4D44AABB" wp14:editId="3FA147C8">
            <wp:simplePos x="0" y="0"/>
            <wp:positionH relativeFrom="column">
              <wp:posOffset>348615</wp:posOffset>
            </wp:positionH>
            <wp:positionV relativeFrom="paragraph">
              <wp:posOffset>87630</wp:posOffset>
            </wp:positionV>
            <wp:extent cx="4048125" cy="2598420"/>
            <wp:effectExtent l="0" t="0" r="9525" b="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A4FDB3" w14:textId="2611ACE4" w:rsidR="007A7AFD" w:rsidRDefault="007A7AFD" w:rsidP="00396666"/>
    <w:p w14:paraId="6BB8D4DE" w14:textId="2CCB404F" w:rsidR="007A7AFD" w:rsidRDefault="007A7AFD" w:rsidP="00396666"/>
    <w:p w14:paraId="0C6EF3B0" w14:textId="6683393A" w:rsidR="007A7AFD" w:rsidRDefault="007A7AFD" w:rsidP="00396666"/>
    <w:p w14:paraId="5778A72D" w14:textId="576F997C" w:rsidR="007A7AFD" w:rsidRDefault="007A7AFD" w:rsidP="00396666"/>
    <w:p w14:paraId="6F5FFF63" w14:textId="50D574E5" w:rsidR="007A7AFD" w:rsidRDefault="007A7AFD" w:rsidP="00396666"/>
    <w:p w14:paraId="27F25FD1" w14:textId="18529A9D" w:rsidR="007A7AFD" w:rsidRDefault="007A7AFD" w:rsidP="00396666"/>
    <w:p w14:paraId="340229AA" w14:textId="5205342D" w:rsidR="007A7AFD" w:rsidRDefault="007A7AFD" w:rsidP="00396666"/>
    <w:p w14:paraId="2CAF7EE3" w14:textId="63A38A74" w:rsidR="007A7AFD" w:rsidRDefault="007A7AFD" w:rsidP="00396666"/>
    <w:p w14:paraId="140362A1" w14:textId="60EB6FD6" w:rsidR="007A7AFD" w:rsidRDefault="007A7AFD" w:rsidP="00396666"/>
    <w:p w14:paraId="31B82E7F" w14:textId="45950C3B" w:rsidR="007A7AFD" w:rsidRDefault="007A7AFD" w:rsidP="00396666">
      <w:r>
        <w:t>Moveremos los archivos que acabamos de descomprimir a la carpeta del XAMPP usando el comando “</w:t>
      </w:r>
      <w:proofErr w:type="spellStart"/>
      <w:r>
        <w:t>cp</w:t>
      </w:r>
      <w:proofErr w:type="spellEnd"/>
      <w:r>
        <w:t xml:space="preserve"> -r </w:t>
      </w:r>
      <w:proofErr w:type="spellStart"/>
      <w:r>
        <w:t>wordpress</w:t>
      </w:r>
      <w:proofErr w:type="spellEnd"/>
      <w:r>
        <w:t>/* /</w:t>
      </w:r>
      <w:proofErr w:type="spellStart"/>
      <w:r>
        <w:t>opt</w:t>
      </w:r>
      <w:proofErr w:type="spellEnd"/>
      <w:r>
        <w:t>/</w:t>
      </w:r>
      <w:proofErr w:type="spellStart"/>
      <w:r>
        <w:t>lampp</w:t>
      </w:r>
      <w:proofErr w:type="spellEnd"/>
      <w:r>
        <w:t>/</w:t>
      </w:r>
      <w:proofErr w:type="spellStart"/>
      <w:r>
        <w:t>htdocs</w:t>
      </w:r>
      <w:proofErr w:type="spellEnd"/>
      <w:r>
        <w:t>/</w:t>
      </w:r>
      <w:proofErr w:type="spellStart"/>
      <w:r>
        <w:t>wordpress</w:t>
      </w:r>
      <w:proofErr w:type="spellEnd"/>
      <w:r>
        <w:t>/</w:t>
      </w:r>
      <w:r>
        <w:t>”</w:t>
      </w:r>
    </w:p>
    <w:p w14:paraId="7E41CE78" w14:textId="3EA504D5" w:rsidR="007A7AFD" w:rsidRDefault="007A7AFD" w:rsidP="00396666">
      <w:r w:rsidRPr="007A7AFD">
        <w:drawing>
          <wp:inline distT="0" distB="0" distL="0" distR="0" wp14:anchorId="5BB74372" wp14:editId="030C3B30">
            <wp:extent cx="5400040" cy="1905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82DC" w14:textId="77777777" w:rsidR="008F61A1" w:rsidRDefault="008F61A1" w:rsidP="00396666"/>
    <w:p w14:paraId="02F0AF56" w14:textId="68A22133" w:rsidR="007A7AFD" w:rsidRDefault="007A7AFD" w:rsidP="00396666">
      <w:r>
        <w:lastRenderedPageBreak/>
        <w:t>Siguiente paso, creamos un archivo de configuración copiando el que viene de ejemplo usando los comandos: “</w:t>
      </w:r>
      <w:r>
        <w:t>cd /</w:t>
      </w:r>
      <w:proofErr w:type="spellStart"/>
      <w:r>
        <w:t>opt</w:t>
      </w:r>
      <w:proofErr w:type="spellEnd"/>
      <w:r>
        <w:t>/</w:t>
      </w:r>
      <w:proofErr w:type="spellStart"/>
      <w:r>
        <w:t>lampp</w:t>
      </w:r>
      <w:proofErr w:type="spellEnd"/>
      <w:r>
        <w:t>/</w:t>
      </w:r>
      <w:proofErr w:type="spellStart"/>
      <w:r>
        <w:t>htdocs</w:t>
      </w:r>
      <w:proofErr w:type="spellEnd"/>
      <w:r>
        <w:t>/</w:t>
      </w:r>
      <w:proofErr w:type="spellStart"/>
      <w:r>
        <w:t>wordpress</w:t>
      </w:r>
      <w:proofErr w:type="spellEnd"/>
      <w:r w:rsidR="00DC7B17">
        <w:t>”</w:t>
      </w:r>
      <w:r>
        <w:t xml:space="preserve"> </w:t>
      </w:r>
      <w:r w:rsidR="00DC7B17">
        <w:t>“</w:t>
      </w:r>
      <w:proofErr w:type="spellStart"/>
      <w:r>
        <w:t>cp</w:t>
      </w:r>
      <w:proofErr w:type="spellEnd"/>
      <w:r>
        <w:t xml:space="preserve"> </w:t>
      </w:r>
      <w:proofErr w:type="spellStart"/>
      <w:r>
        <w:t>wp-config-sample.php</w:t>
      </w:r>
      <w:proofErr w:type="spellEnd"/>
      <w:r>
        <w:t xml:space="preserve"> </w:t>
      </w:r>
      <w:proofErr w:type="spellStart"/>
      <w:r>
        <w:t>wp-config.php</w:t>
      </w:r>
      <w:proofErr w:type="spellEnd"/>
      <w:r>
        <w:t>”</w:t>
      </w:r>
    </w:p>
    <w:p w14:paraId="1FB64A52" w14:textId="1CFA50F3" w:rsidR="007A7AFD" w:rsidRDefault="007A7AFD" w:rsidP="00396666">
      <w:r w:rsidRPr="007A7AFD">
        <w:drawing>
          <wp:inline distT="0" distB="0" distL="0" distR="0" wp14:anchorId="0C012862" wp14:editId="3BA62C85">
            <wp:extent cx="5400040" cy="415925"/>
            <wp:effectExtent l="0" t="0" r="0" b="317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3758" w14:textId="707F84F9" w:rsidR="00DC7B17" w:rsidRDefault="00DC7B17" w:rsidP="00396666">
      <w:r>
        <w:t>Editamos ese archivo que acabamos de copiar con el comando “</w:t>
      </w:r>
      <w:proofErr w:type="spellStart"/>
      <w:r>
        <w:t>gedit</w:t>
      </w:r>
      <w:proofErr w:type="spellEnd"/>
      <w:r>
        <w:t xml:space="preserve"> </w:t>
      </w:r>
      <w:proofErr w:type="spellStart"/>
      <w:r>
        <w:t>wp-config.php</w:t>
      </w:r>
      <w:proofErr w:type="spellEnd"/>
      <w:r>
        <w:t>” (o por defecto puedes usar nano) y rellenamos los datos correspondientes a los de nuestro servidor.</w:t>
      </w:r>
    </w:p>
    <w:p w14:paraId="72649731" w14:textId="671D4495" w:rsidR="00DC7B17" w:rsidRDefault="00DC7B17" w:rsidP="00396666">
      <w:r w:rsidRPr="00DC7B17">
        <w:drawing>
          <wp:anchor distT="0" distB="0" distL="114300" distR="114300" simplePos="0" relativeHeight="251665408" behindDoc="0" locked="0" layoutInCell="1" allowOverlap="1" wp14:anchorId="2E4B19DA" wp14:editId="424EA0D5">
            <wp:simplePos x="0" y="0"/>
            <wp:positionH relativeFrom="column">
              <wp:posOffset>653415</wp:posOffset>
            </wp:positionH>
            <wp:positionV relativeFrom="paragraph">
              <wp:posOffset>2540</wp:posOffset>
            </wp:positionV>
            <wp:extent cx="3496163" cy="2229161"/>
            <wp:effectExtent l="0" t="0" r="9525" b="0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0C17EB" w14:textId="2463B268" w:rsidR="00DC7B17" w:rsidRDefault="00DC7B17" w:rsidP="00396666"/>
    <w:p w14:paraId="380EB641" w14:textId="20B8FDEF" w:rsidR="00DC7B17" w:rsidRDefault="00DC7B17" w:rsidP="00396666"/>
    <w:p w14:paraId="73F27B15" w14:textId="3868DCD9" w:rsidR="00DC7B17" w:rsidRDefault="00DC7B17" w:rsidP="00396666"/>
    <w:p w14:paraId="29ED535D" w14:textId="10A3EB28" w:rsidR="00DC7B17" w:rsidRDefault="00DC7B17" w:rsidP="00396666"/>
    <w:p w14:paraId="7B81253C" w14:textId="247E687C" w:rsidR="00DC7B17" w:rsidRDefault="00DC7B17" w:rsidP="00396666"/>
    <w:p w14:paraId="207B0FED" w14:textId="2C1EB763" w:rsidR="00DC7B17" w:rsidRDefault="00DC7B17" w:rsidP="00396666"/>
    <w:p w14:paraId="316E24F6" w14:textId="698CBC98" w:rsidR="00DC7B17" w:rsidRDefault="00DC7B17" w:rsidP="00396666"/>
    <w:p w14:paraId="5FC17BBF" w14:textId="1CB53E42" w:rsidR="00DC7B17" w:rsidRDefault="00DC7B17" w:rsidP="00396666"/>
    <w:p w14:paraId="1696706D" w14:textId="4064D247" w:rsidR="00DC7B17" w:rsidRDefault="00DC7B17" w:rsidP="00396666">
      <w:r>
        <w:t xml:space="preserve">A continuación, nos meteremos en la siguiente URL para empezar a configurar nuestro </w:t>
      </w:r>
      <w:proofErr w:type="spellStart"/>
      <w:r>
        <w:t>wordpress</w:t>
      </w:r>
      <w:proofErr w:type="spellEnd"/>
      <w:r>
        <w:t xml:space="preserve"> para ello nos meteremos en la siguiente URL: </w:t>
      </w:r>
      <w:hyperlink r:id="rId20" w:history="1">
        <w:r w:rsidRPr="00A508BC">
          <w:rPr>
            <w:rStyle w:val="Hipervnculo"/>
          </w:rPr>
          <w:t>http://localhost/wordpress</w:t>
        </w:r>
      </w:hyperlink>
    </w:p>
    <w:p w14:paraId="30EFC801" w14:textId="444D56E7" w:rsidR="00DC7B17" w:rsidRDefault="00DC7B17" w:rsidP="00396666">
      <w:r w:rsidRPr="00DC7B17">
        <w:drawing>
          <wp:inline distT="0" distB="0" distL="0" distR="0" wp14:anchorId="31811D2E" wp14:editId="693F8139">
            <wp:extent cx="5400040" cy="2279015"/>
            <wp:effectExtent l="0" t="0" r="0" b="698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2CBE" w14:textId="77777777" w:rsidR="008F61A1" w:rsidRDefault="008F61A1" w:rsidP="00396666"/>
    <w:p w14:paraId="38D2D936" w14:textId="77777777" w:rsidR="008F61A1" w:rsidRDefault="008F61A1" w:rsidP="00396666"/>
    <w:p w14:paraId="3B38DF8A" w14:textId="77777777" w:rsidR="008F61A1" w:rsidRDefault="008F61A1" w:rsidP="00396666"/>
    <w:p w14:paraId="4BC2FA80" w14:textId="77777777" w:rsidR="008F61A1" w:rsidRDefault="008F61A1" w:rsidP="00396666"/>
    <w:p w14:paraId="2EDF4763" w14:textId="77777777" w:rsidR="008F61A1" w:rsidRDefault="008F61A1" w:rsidP="00396666"/>
    <w:p w14:paraId="2B2242B6" w14:textId="77777777" w:rsidR="008F61A1" w:rsidRDefault="008F61A1" w:rsidP="00396666"/>
    <w:p w14:paraId="527A8F22" w14:textId="77777777" w:rsidR="008F61A1" w:rsidRDefault="008F61A1" w:rsidP="00396666"/>
    <w:p w14:paraId="660BA4AC" w14:textId="5C660FD7" w:rsidR="00DC7B17" w:rsidRDefault="00DC7B17" w:rsidP="00396666">
      <w:r>
        <w:lastRenderedPageBreak/>
        <w:t>Una vez rellenado los datos podrás leer el siguiente mensaje de finalización</w:t>
      </w:r>
    </w:p>
    <w:p w14:paraId="57656FDD" w14:textId="6E3E4196" w:rsidR="00DC7B17" w:rsidRDefault="00DC7B17" w:rsidP="00396666">
      <w:r w:rsidRPr="00DC7B17">
        <w:drawing>
          <wp:inline distT="0" distB="0" distL="0" distR="0" wp14:anchorId="6484EBBB" wp14:editId="5C1A0BA9">
            <wp:extent cx="5400040" cy="2491740"/>
            <wp:effectExtent l="0" t="0" r="0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E8F5" w14:textId="51771814" w:rsidR="00DC7B17" w:rsidRDefault="00DC7B17" w:rsidP="00396666">
      <w:r>
        <w:t>Una vez finalices con la instalación podrás iniciar sesión y poder entra al panel de gestión administrativa de la propia página web, deberías ver algo parecido a la siguiente imagen</w:t>
      </w:r>
    </w:p>
    <w:p w14:paraId="0C89FAE0" w14:textId="60E3A6D5" w:rsidR="00DC7B17" w:rsidRDefault="00DC7B17" w:rsidP="00396666">
      <w:r w:rsidRPr="00DC7B17">
        <w:drawing>
          <wp:inline distT="0" distB="0" distL="0" distR="0" wp14:anchorId="5F22A208" wp14:editId="069899E3">
            <wp:extent cx="5400040" cy="225615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24FB" w14:textId="2DCAE9DF" w:rsidR="00DC7B17" w:rsidRDefault="00DC7B17" w:rsidP="00396666"/>
    <w:p w14:paraId="0C23DA04" w14:textId="77777777" w:rsidR="008F61A1" w:rsidRDefault="008F61A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C7AD0AC" w14:textId="42D1F7FF" w:rsidR="00DC7B17" w:rsidRPr="008F61A1" w:rsidRDefault="00DC7B17" w:rsidP="00396666">
      <w:pPr>
        <w:rPr>
          <w:b/>
          <w:bCs/>
          <w:sz w:val="32"/>
          <w:szCs w:val="32"/>
        </w:rPr>
      </w:pPr>
      <w:r w:rsidRPr="008F61A1">
        <w:rPr>
          <w:b/>
          <w:bCs/>
          <w:sz w:val="32"/>
          <w:szCs w:val="32"/>
        </w:rPr>
        <w:lastRenderedPageBreak/>
        <w:t>RESUMEN FINAL:</w:t>
      </w:r>
    </w:p>
    <w:p w14:paraId="2DEABDA3" w14:textId="2825471E" w:rsidR="00DC7B17" w:rsidRDefault="00DC7B17" w:rsidP="008F61A1">
      <w:pPr>
        <w:pStyle w:val="Prrafodelista"/>
        <w:numPr>
          <w:ilvl w:val="0"/>
          <w:numId w:val="4"/>
        </w:numPr>
      </w:pPr>
      <w:r>
        <w:t xml:space="preserve">Apache es un sistema </w:t>
      </w:r>
      <w:r w:rsidR="008F61A1">
        <w:t xml:space="preserve">que nos permite “alojar” nuestra página web usando comúnmente el puerto 80 de nuestro </w:t>
      </w:r>
      <w:proofErr w:type="spellStart"/>
      <w:r w:rsidR="008F61A1">
        <w:t>router</w:t>
      </w:r>
      <w:proofErr w:type="spellEnd"/>
      <w:r w:rsidR="008F61A1">
        <w:t xml:space="preserve"> y una vez iniciado usando la URL </w:t>
      </w:r>
      <w:hyperlink r:id="rId24" w:history="1">
        <w:r w:rsidR="008F61A1" w:rsidRPr="00A508BC">
          <w:rPr>
            <w:rStyle w:val="Hipervnculo"/>
          </w:rPr>
          <w:t>http://localhost:80</w:t>
        </w:r>
      </w:hyperlink>
      <w:r w:rsidR="008F61A1">
        <w:t>/index.html nos entregará la página web que haya dentro de la carpeta “</w:t>
      </w:r>
      <w:proofErr w:type="spellStart"/>
      <w:r w:rsidR="008F61A1">
        <w:t>htdocs</w:t>
      </w:r>
      <w:proofErr w:type="spellEnd"/>
      <w:r w:rsidR="008F61A1">
        <w:t>”, cabe destacar que no solo funciona con HTML también puedes incorporar páginas web con PHP y las cargará perfectamente.</w:t>
      </w:r>
    </w:p>
    <w:p w14:paraId="0AF17AC4" w14:textId="77777777" w:rsidR="008F61A1" w:rsidRDefault="008F61A1" w:rsidP="008F61A1">
      <w:pPr>
        <w:pStyle w:val="Prrafodelista"/>
      </w:pPr>
    </w:p>
    <w:p w14:paraId="37150602" w14:textId="39262191" w:rsidR="008F61A1" w:rsidRDefault="008F61A1" w:rsidP="008F61A1">
      <w:pPr>
        <w:pStyle w:val="Prrafodelista"/>
        <w:numPr>
          <w:ilvl w:val="0"/>
          <w:numId w:val="4"/>
        </w:numPr>
      </w:pPr>
      <w:r>
        <w:t>MySQL y como su nombre indica es un sistema de gestión de bases de datos la cuál te permite registrar, editar y eliminar datos que se guarden ya sea en tu pagina web o datos relacionados con alguna información sensible.</w:t>
      </w:r>
    </w:p>
    <w:p w14:paraId="3A322671" w14:textId="77777777" w:rsidR="008F61A1" w:rsidRDefault="008F61A1" w:rsidP="008F61A1">
      <w:pPr>
        <w:pStyle w:val="Prrafodelista"/>
      </w:pPr>
    </w:p>
    <w:p w14:paraId="06E27F16" w14:textId="7FD0B20F" w:rsidR="008F61A1" w:rsidRDefault="008F61A1" w:rsidP="008F61A1">
      <w:pPr>
        <w:pStyle w:val="Prrafodelista"/>
        <w:numPr>
          <w:ilvl w:val="0"/>
          <w:numId w:val="4"/>
        </w:numPr>
      </w:pPr>
      <w:r>
        <w:t>PHP es un lenguaje de programación que durante los últimos años ha dejado de usarse debido a los grandes problemas y brechas de seguridad grandes que cuenta este lenguaje, dado que este lenguaje pertenece o se puede considerar como un lenguaje de servidor, esto quiere decir, que se esta hecho para ejecutarse en el propio servidor donde se aloja la página web.</w:t>
      </w:r>
    </w:p>
    <w:p w14:paraId="6C10C2DD" w14:textId="77777777" w:rsidR="008F61A1" w:rsidRDefault="008F61A1" w:rsidP="008F61A1">
      <w:pPr>
        <w:pStyle w:val="Prrafodelista"/>
      </w:pPr>
    </w:p>
    <w:p w14:paraId="044BD400" w14:textId="6E754F52" w:rsidR="008F61A1" w:rsidRPr="00396666" w:rsidRDefault="008F61A1" w:rsidP="008F61A1">
      <w:pPr>
        <w:pStyle w:val="Prrafodelista"/>
        <w:numPr>
          <w:ilvl w:val="0"/>
          <w:numId w:val="4"/>
        </w:numPr>
      </w:pPr>
      <w:r>
        <w:t xml:space="preserve">WordPress es un sistema web que te permite crear páginas web desde 0 o editar plantillas ya </w:t>
      </w:r>
      <w:proofErr w:type="spellStart"/>
      <w:r>
        <w:t>pre-existentes</w:t>
      </w:r>
      <w:proofErr w:type="spellEnd"/>
      <w:r>
        <w:t xml:space="preserve"> en la plataforma e incluso editar páginas web ya creadas enteras para ahorrarte el trabajo. A su vez esta plataforma te ofrece lo que se llaman </w:t>
      </w:r>
      <w:proofErr w:type="spellStart"/>
      <w:r>
        <w:t>plugins</w:t>
      </w:r>
      <w:proofErr w:type="spellEnd"/>
      <w:r>
        <w:t xml:space="preserve"> que te sirven para añadir contenido a tu página web, se podría decir que son como extensiones de tu pagina web.</w:t>
      </w:r>
    </w:p>
    <w:sectPr w:rsidR="008F61A1" w:rsidRPr="00396666">
      <w:headerReference w:type="default" r:id="rId25"/>
      <w:footerReference w:type="default" r:id="rId2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40BC4" w14:textId="77777777" w:rsidR="002E1E3E" w:rsidRDefault="002E1E3E" w:rsidP="003A2A47">
      <w:pPr>
        <w:spacing w:after="0" w:line="240" w:lineRule="auto"/>
      </w:pPr>
      <w:r>
        <w:separator/>
      </w:r>
    </w:p>
  </w:endnote>
  <w:endnote w:type="continuationSeparator" w:id="0">
    <w:p w14:paraId="2536F6EE" w14:textId="77777777" w:rsidR="002E1E3E" w:rsidRDefault="002E1E3E" w:rsidP="003A2A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BE9BE" w14:textId="77777777" w:rsidR="003A2A47" w:rsidRDefault="003A2A47">
    <w:pPr>
      <w:pStyle w:val="Piedepgina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13C8F17E" wp14:editId="1EE52626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2CDC08" w14:textId="19A6A478" w:rsidR="003A2A47" w:rsidRPr="003A2A47" w:rsidRDefault="003A2A47" w:rsidP="003A2A47">
                            <w:pPr>
                              <w:rPr>
                                <w:b/>
                                <w:bCs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 w:rsidRPr="003A2A47">
                              <w:rPr>
                                <w:b/>
                                <w:bCs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© ALEJANDRO GUERRA ABÁN </w:t>
                            </w:r>
                            <w:r w:rsidRPr="003A2A47">
                              <w:rPr>
                                <w:b/>
                                <w:bCs/>
                                <w:color w:val="7F7F7F" w:themeColor="text1" w:themeTint="80"/>
                                <w:sz w:val="20"/>
                                <w:szCs w:val="20"/>
                              </w:rPr>
                              <w:tab/>
                            </w:r>
                            <w:r w:rsidR="002E1E3E">
                              <w:rPr>
                                <w:b/>
                                <w:bCs/>
                                <w:color w:val="7F7F7F" w:themeColor="text1" w:themeTint="80"/>
                                <w:sz w:val="20"/>
                                <w:szCs w:val="20"/>
                              </w:rPr>
                              <w:t>APLICACIONES WEB</w:t>
                            </w:r>
                            <w:r w:rsidRPr="003A2A47">
                              <w:rPr>
                                <w:b/>
                                <w:bCs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IES MELCHOR GASPAR DE JOVELLANOS 2025</w:t>
                            </w:r>
                          </w:p>
                          <w:p w14:paraId="70020089" w14:textId="77777777" w:rsidR="003A2A47" w:rsidRDefault="003A2A4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3C8F17E" id="Grupo 37" o:spid="_x0000_s1030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rLoorXgDAACdCgAADgAAAAAAAAAAAAAAAAAuAgAAZHJzL2Uyb0RvYy54bWxQ&#10;SwECLQAUAAYACAAAACEA/QR0/NwAAAAEAQAADwAAAAAAAAAAAAAAAADSBQAAZHJzL2Rvd25yZXYu&#10;eG1sUEsFBgAAAAAEAAQA8wAAANsGAAAAAA==&#10;">
              <v:rect id="Rectángulo 38" o:spid="_x0000_s1031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32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4C2CDC08" w14:textId="19A6A478" w:rsidR="003A2A47" w:rsidRPr="003A2A47" w:rsidRDefault="003A2A47" w:rsidP="003A2A47">
                      <w:pPr>
                        <w:rPr>
                          <w:b/>
                          <w:bCs/>
                          <w:color w:val="7F7F7F" w:themeColor="text1" w:themeTint="80"/>
                          <w:sz w:val="20"/>
                          <w:szCs w:val="20"/>
                        </w:rPr>
                      </w:pPr>
                      <w:r w:rsidRPr="003A2A47">
                        <w:rPr>
                          <w:b/>
                          <w:bCs/>
                          <w:color w:val="7F7F7F" w:themeColor="text1" w:themeTint="80"/>
                          <w:sz w:val="20"/>
                          <w:szCs w:val="20"/>
                        </w:rPr>
                        <w:t xml:space="preserve">© ALEJANDRO GUERRA ABÁN </w:t>
                      </w:r>
                      <w:r w:rsidRPr="003A2A47">
                        <w:rPr>
                          <w:b/>
                          <w:bCs/>
                          <w:color w:val="7F7F7F" w:themeColor="text1" w:themeTint="80"/>
                          <w:sz w:val="20"/>
                          <w:szCs w:val="20"/>
                        </w:rPr>
                        <w:tab/>
                      </w:r>
                      <w:r w:rsidR="002E1E3E">
                        <w:rPr>
                          <w:b/>
                          <w:bCs/>
                          <w:color w:val="7F7F7F" w:themeColor="text1" w:themeTint="80"/>
                          <w:sz w:val="20"/>
                          <w:szCs w:val="20"/>
                        </w:rPr>
                        <w:t>APLICACIONES WEB</w:t>
                      </w:r>
                      <w:r w:rsidRPr="003A2A47">
                        <w:rPr>
                          <w:b/>
                          <w:bCs/>
                          <w:color w:val="7F7F7F" w:themeColor="text1" w:themeTint="80"/>
                          <w:sz w:val="20"/>
                          <w:szCs w:val="20"/>
                        </w:rPr>
                        <w:t xml:space="preserve"> IES MELCHOR GASPAR DE JOVELLANOS 2025</w:t>
                      </w:r>
                    </w:p>
                    <w:p w14:paraId="70020089" w14:textId="77777777" w:rsidR="003A2A47" w:rsidRDefault="003A2A4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F53C32" wp14:editId="7613336F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21E29E" w14:textId="77777777" w:rsidR="003A2A47" w:rsidRDefault="003A2A4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F53C32" id="Rectángulo 40" o:spid="_x0000_s1033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" fillcolor="black [3213]" stroked="f" strokeweight="3pt">
              <v:textbox>
                <w:txbxContent>
                  <w:p w14:paraId="5A21E29E" w14:textId="77777777" w:rsidR="003A2A47" w:rsidRDefault="003A2A4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2F3237" w14:textId="77777777" w:rsidR="002E1E3E" w:rsidRDefault="002E1E3E" w:rsidP="003A2A47">
      <w:pPr>
        <w:spacing w:after="0" w:line="240" w:lineRule="auto"/>
      </w:pPr>
      <w:r>
        <w:separator/>
      </w:r>
    </w:p>
  </w:footnote>
  <w:footnote w:type="continuationSeparator" w:id="0">
    <w:p w14:paraId="53D656DE" w14:textId="77777777" w:rsidR="002E1E3E" w:rsidRDefault="002E1E3E" w:rsidP="003A2A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B4C18" w14:textId="77777777" w:rsidR="003A2A47" w:rsidRDefault="003A2A47" w:rsidP="003A2A47">
    <w:pPr>
      <w:pStyle w:val="Encabezado"/>
    </w:pPr>
    <w:r w:rsidRPr="003A2A47"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62B1BBF" wp14:editId="5ED44706">
              <wp:simplePos x="0" y="0"/>
              <wp:positionH relativeFrom="page">
                <wp:posOffset>7056120</wp:posOffset>
              </wp:positionH>
              <wp:positionV relativeFrom="bottomMargin">
                <wp:posOffset>-9469120</wp:posOffset>
              </wp:positionV>
              <wp:extent cx="457200" cy="320040"/>
              <wp:effectExtent l="0" t="0" r="0" b="3810"/>
              <wp:wrapSquare wrapText="bothSides"/>
              <wp:docPr id="6" name="Rectá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9A93165" w14:textId="77777777" w:rsidR="003A2A47" w:rsidRDefault="003A2A47" w:rsidP="003A2A47">
                          <w:pPr>
                            <w:jc w:val="center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62B1BBF" id="Rectángulo 6" o:spid="_x0000_s1026" style="position:absolute;margin-left:555.6pt;margin-top:-745.6pt;width:36pt;height:25.2pt;z-index: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" fillcolor="black [3213]" stroked="f" strokeweight="3pt">
              <v:textbox>
                <w:txbxContent>
                  <w:p w14:paraId="59A93165" w14:textId="77777777" w:rsidR="003A2A47" w:rsidRDefault="003A2A47" w:rsidP="003A2A47">
                    <w:pPr>
                      <w:jc w:val="center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 w:rsidRPr="003A2A47">
      <w:rPr>
        <w:noProof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10B5ACD1" wp14:editId="24B3762A">
              <wp:simplePos x="0" y="0"/>
              <wp:positionH relativeFrom="page">
                <wp:posOffset>1134110</wp:posOffset>
              </wp:positionH>
              <wp:positionV relativeFrom="bottomMargin">
                <wp:posOffset>-9485630</wp:posOffset>
              </wp:positionV>
              <wp:extent cx="5928468" cy="335524"/>
              <wp:effectExtent l="0" t="0" r="0" b="7620"/>
              <wp:wrapSquare wrapText="bothSides"/>
              <wp:docPr id="7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28468" cy="335524"/>
                        <a:chOff x="72514" y="-41179"/>
                        <a:chExt cx="5947469" cy="339519"/>
                      </a:xfrm>
                    </wpg:grpSpPr>
                    <wps:wsp>
                      <wps:cNvPr id="8" name="Rectángulo 8"/>
                      <wps:cNvSpPr/>
                      <wps:spPr>
                        <a:xfrm>
                          <a:off x="76383" y="279514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Cuadro de texto 9"/>
                      <wps:cNvSpPr txBox="1"/>
                      <wps:spPr>
                        <a:xfrm>
                          <a:off x="72514" y="-41179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E94163" w14:textId="076B7D97" w:rsidR="003A2A47" w:rsidRPr="003A2A47" w:rsidRDefault="003A2A47" w:rsidP="003A2A47">
                            <w:pPr>
                              <w:rPr>
                                <w:b/>
                                <w:bCs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 w:rsidRPr="003A2A47">
                              <w:rPr>
                                <w:b/>
                                <w:bCs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© ALEJANDRO GUERRA ABÁN </w:t>
                            </w:r>
                            <w:r w:rsidRPr="003A2A47">
                              <w:rPr>
                                <w:b/>
                                <w:bCs/>
                                <w:color w:val="7F7F7F" w:themeColor="text1" w:themeTint="80"/>
                                <w:sz w:val="20"/>
                                <w:szCs w:val="20"/>
                              </w:rPr>
                              <w:tab/>
                            </w:r>
                            <w:r w:rsidR="002E1E3E">
                              <w:rPr>
                                <w:b/>
                                <w:bCs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APLPICACIONES </w:t>
                            </w:r>
                            <w:proofErr w:type="gramStart"/>
                            <w:r w:rsidR="002E1E3E">
                              <w:rPr>
                                <w:b/>
                                <w:bCs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WEB </w:t>
                            </w:r>
                            <w:r w:rsidRPr="003A2A47">
                              <w:rPr>
                                <w:b/>
                                <w:bCs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IES</w:t>
                            </w:r>
                            <w:proofErr w:type="gramEnd"/>
                            <w:r w:rsidRPr="003A2A47">
                              <w:rPr>
                                <w:b/>
                                <w:bCs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MELCHOR GASPAR DE JOVELLANOS 2025</w:t>
                            </w:r>
                          </w:p>
                          <w:p w14:paraId="277E6887" w14:textId="77777777" w:rsidR="003A2A47" w:rsidRDefault="003A2A47" w:rsidP="003A2A4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0B5ACD1" id="Grupo 7" o:spid="_x0000_s1027" style="position:absolute;margin-left:89.3pt;margin-top:-746.9pt;width:466.8pt;height:26.4pt;z-index:251663360;mso-wrap-distance-left:0;mso-wrap-distance-right:0;mso-position-horizontal-relative:page;mso-position-vertical-relative:bottom-margin-area;mso-width-relative:margin;mso-height-relative:margin" coordorigin="725,-411" coordsize="59474,3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">
              <v:rect id="Rectángulo 8" o:spid="_x0000_s1028" style="position:absolute;left:763;top:2795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9" type="#_x0000_t202" style="position:absolute;left:725;top:-411;width:59436;height:257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" filled="f" stroked="f" strokeweight=".5pt">
                <v:textbox inset=",,,0">
                  <w:txbxContent>
                    <w:p w14:paraId="78E94163" w14:textId="076B7D97" w:rsidR="003A2A47" w:rsidRPr="003A2A47" w:rsidRDefault="003A2A47" w:rsidP="003A2A47">
                      <w:pPr>
                        <w:rPr>
                          <w:b/>
                          <w:bCs/>
                          <w:color w:val="7F7F7F" w:themeColor="text1" w:themeTint="80"/>
                          <w:sz w:val="20"/>
                          <w:szCs w:val="20"/>
                        </w:rPr>
                      </w:pPr>
                      <w:r w:rsidRPr="003A2A47">
                        <w:rPr>
                          <w:b/>
                          <w:bCs/>
                          <w:color w:val="7F7F7F" w:themeColor="text1" w:themeTint="80"/>
                          <w:sz w:val="20"/>
                          <w:szCs w:val="20"/>
                        </w:rPr>
                        <w:t xml:space="preserve">© ALEJANDRO GUERRA ABÁN </w:t>
                      </w:r>
                      <w:r w:rsidRPr="003A2A47">
                        <w:rPr>
                          <w:b/>
                          <w:bCs/>
                          <w:color w:val="7F7F7F" w:themeColor="text1" w:themeTint="80"/>
                          <w:sz w:val="20"/>
                          <w:szCs w:val="20"/>
                        </w:rPr>
                        <w:tab/>
                      </w:r>
                      <w:r w:rsidR="002E1E3E">
                        <w:rPr>
                          <w:b/>
                          <w:bCs/>
                          <w:color w:val="7F7F7F" w:themeColor="text1" w:themeTint="80"/>
                          <w:sz w:val="20"/>
                          <w:szCs w:val="20"/>
                        </w:rPr>
                        <w:t xml:space="preserve">APLPICACIONES </w:t>
                      </w:r>
                      <w:proofErr w:type="gramStart"/>
                      <w:r w:rsidR="002E1E3E">
                        <w:rPr>
                          <w:b/>
                          <w:bCs/>
                          <w:color w:val="7F7F7F" w:themeColor="text1" w:themeTint="80"/>
                          <w:sz w:val="20"/>
                          <w:szCs w:val="20"/>
                        </w:rPr>
                        <w:t xml:space="preserve">WEB </w:t>
                      </w:r>
                      <w:r w:rsidRPr="003A2A47">
                        <w:rPr>
                          <w:b/>
                          <w:bCs/>
                          <w:color w:val="7F7F7F" w:themeColor="text1" w:themeTint="80"/>
                          <w:sz w:val="20"/>
                          <w:szCs w:val="20"/>
                        </w:rPr>
                        <w:t xml:space="preserve"> IES</w:t>
                      </w:r>
                      <w:proofErr w:type="gramEnd"/>
                      <w:r w:rsidRPr="003A2A47">
                        <w:rPr>
                          <w:b/>
                          <w:bCs/>
                          <w:color w:val="7F7F7F" w:themeColor="text1" w:themeTint="80"/>
                          <w:sz w:val="20"/>
                          <w:szCs w:val="20"/>
                        </w:rPr>
                        <w:t xml:space="preserve"> MELCHOR GASPAR DE JOVELLANOS 2025</w:t>
                      </w:r>
                    </w:p>
                    <w:p w14:paraId="277E6887" w14:textId="77777777" w:rsidR="003A2A47" w:rsidRDefault="003A2A47" w:rsidP="003A2A4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page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3378B"/>
    <w:multiLevelType w:val="hybridMultilevel"/>
    <w:tmpl w:val="9948D342"/>
    <w:lvl w:ilvl="0" w:tplc="6734A5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9595A"/>
    <w:multiLevelType w:val="hybridMultilevel"/>
    <w:tmpl w:val="17D6EB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C6062C"/>
    <w:multiLevelType w:val="hybridMultilevel"/>
    <w:tmpl w:val="C360D882"/>
    <w:lvl w:ilvl="0" w:tplc="6734A5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283EEE"/>
    <w:multiLevelType w:val="hybridMultilevel"/>
    <w:tmpl w:val="FB069C8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E3E"/>
    <w:rsid w:val="001F5E38"/>
    <w:rsid w:val="002C5C62"/>
    <w:rsid w:val="002E1E3E"/>
    <w:rsid w:val="00315A9F"/>
    <w:rsid w:val="00396666"/>
    <w:rsid w:val="003A2A47"/>
    <w:rsid w:val="003E5B3F"/>
    <w:rsid w:val="005175B9"/>
    <w:rsid w:val="0072188C"/>
    <w:rsid w:val="007670BB"/>
    <w:rsid w:val="007A7AFD"/>
    <w:rsid w:val="0086350F"/>
    <w:rsid w:val="008F61A1"/>
    <w:rsid w:val="00901AA2"/>
    <w:rsid w:val="00A86751"/>
    <w:rsid w:val="00DC7B17"/>
    <w:rsid w:val="00DD689D"/>
    <w:rsid w:val="00F23EDB"/>
    <w:rsid w:val="00FA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0A41B3"/>
  <w15:chartTrackingRefBased/>
  <w15:docId w15:val="{635C435C-9C9E-46F0-BD77-5C2425343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2A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3A2A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3A2A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A2A47"/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3A2A47"/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3A2A4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A2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nfasis">
    <w:name w:val="Emphasis"/>
    <w:basedOn w:val="Fuentedeprrafopredeter"/>
    <w:uiPriority w:val="20"/>
    <w:qFormat/>
    <w:rsid w:val="003A2A47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3A2A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A2A4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A2A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A2A47"/>
  </w:style>
  <w:style w:type="paragraph" w:styleId="Piedepgina">
    <w:name w:val="footer"/>
    <w:basedOn w:val="Normal"/>
    <w:link w:val="PiedepginaCar"/>
    <w:uiPriority w:val="99"/>
    <w:unhideWhenUsed/>
    <w:rsid w:val="003A2A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A2A47"/>
  </w:style>
  <w:style w:type="paragraph" w:styleId="Ttulo">
    <w:name w:val="Title"/>
    <w:basedOn w:val="Normal"/>
    <w:next w:val="Normal"/>
    <w:link w:val="TtuloCar"/>
    <w:uiPriority w:val="10"/>
    <w:qFormat/>
    <w:rsid w:val="0072188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1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vnculo">
    <w:name w:val="Hyperlink"/>
    <w:basedOn w:val="Fuentedeprrafopredeter"/>
    <w:uiPriority w:val="99"/>
    <w:unhideWhenUsed/>
    <w:rsid w:val="002E1E3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1E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20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pachefriends.org/es/download.html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://localhost/wordpres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://localhost:80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localhost/phpmyadmin" TargetMode="External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uerr\Documents\Plantillas%20personalizadas%20de%20Office\Guerra_Ab&#225;n_Alejandro_Plantill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Guerra_Abán_Alejandro_Plantilla</Template>
  <TotalTime>97</TotalTime>
  <Pages>6</Pages>
  <Words>606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Guerra Abán</dc:creator>
  <cp:keywords/>
  <dc:description/>
  <cp:lastModifiedBy>Alejandro Guerra Abán</cp:lastModifiedBy>
  <cp:revision>1</cp:revision>
  <dcterms:created xsi:type="dcterms:W3CDTF">2025-11-22T09:51:00Z</dcterms:created>
  <dcterms:modified xsi:type="dcterms:W3CDTF">2025-11-22T11:28:00Z</dcterms:modified>
</cp:coreProperties>
</file>